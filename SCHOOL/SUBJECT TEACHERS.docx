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leftFromText="180" w:rightFromText="180" w:vertAnchor="text" w:tblpX="-794" w:tblpY="-659"/>
        <w:tblOverlap w:val="never"/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"/>
        <w:gridCol w:w="1937"/>
        <w:gridCol w:w="4457"/>
        <w:gridCol w:w="1633"/>
      </w:tblGrid>
      <w:tr w14:paraId="2927E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7E0AFA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No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558BDC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Teacher Name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4DF893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Subject Taken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542574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Class</w:t>
            </w:r>
          </w:p>
        </w:tc>
      </w:tr>
      <w:tr w14:paraId="38F62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666C6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2888B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Uka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iro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Juliana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082D3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Biology</w:t>
            </w:r>
          </w:p>
          <w:p w14:paraId="5D721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Fishery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7598F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S 2,3 </w:t>
            </w:r>
          </w:p>
          <w:p w14:paraId="5F88D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 3</w:t>
            </w:r>
          </w:p>
        </w:tc>
      </w:tr>
      <w:tr w14:paraId="29DC0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32FAE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25379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G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abriel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Emmanuel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1578F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Mathematics, </w:t>
            </w:r>
          </w:p>
          <w:p w14:paraId="5C2E7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Further Maths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61FE8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SS2,3 </w:t>
            </w:r>
          </w:p>
          <w:p w14:paraId="6EF58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2</w:t>
            </w:r>
          </w:p>
        </w:tc>
      </w:tr>
      <w:tr w14:paraId="5400C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478B5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62C33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Mattew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Susan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68454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Mathematics</w:t>
            </w:r>
          </w:p>
          <w:p w14:paraId="61555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Further Maths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D600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JSS2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, SS1</w:t>
            </w:r>
          </w:p>
          <w:p w14:paraId="016B5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3</w:t>
            </w:r>
          </w:p>
        </w:tc>
      </w:tr>
      <w:tr w14:paraId="6731D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0670A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4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776CB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Iors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u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e M. Daniel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3B983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Mathematics</w:t>
            </w:r>
          </w:p>
          <w:p w14:paraId="244B1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Further Maths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13D00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JSS1,3</w:t>
            </w:r>
          </w:p>
          <w:p w14:paraId="1AF14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SS1</w:t>
            </w:r>
          </w:p>
        </w:tc>
      </w:tr>
      <w:tr w14:paraId="6F6DD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0F37B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5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07CC2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Sr. Matta Wada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5A6C1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Biology</w:t>
            </w:r>
          </w:p>
          <w:p w14:paraId="74FAF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Basic Science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2CEB4F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</w:t>
            </w:r>
          </w:p>
          <w:p w14:paraId="12F94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 1,2</w:t>
            </w:r>
          </w:p>
        </w:tc>
      </w:tr>
      <w:tr w14:paraId="05E0F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75AD6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6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75DB3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Peter Uwa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we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3DE24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Geography</w:t>
            </w:r>
          </w:p>
          <w:p w14:paraId="27D55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Fishery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5F538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SSS1,2,3</w:t>
            </w:r>
          </w:p>
          <w:p w14:paraId="5118B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SS2</w:t>
            </w:r>
          </w:p>
        </w:tc>
      </w:tr>
      <w:tr w14:paraId="2E3A5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62BD1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7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7CD88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Fabian 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OAH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Luka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3D9D6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Visual Art</w:t>
            </w:r>
          </w:p>
          <w:p w14:paraId="4284A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Basic Tech</w:t>
            </w:r>
          </w:p>
          <w:p w14:paraId="70E5E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C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C.A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20902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SS1,2,3</w:t>
            </w:r>
          </w:p>
          <w:p w14:paraId="37589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JS1</w:t>
            </w:r>
          </w:p>
          <w:p w14:paraId="1C3EB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JS1</w:t>
            </w:r>
          </w:p>
        </w:tc>
      </w:tr>
      <w:tr w14:paraId="299BF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05B26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8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0129B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Onoja George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668CA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Chemistry </w:t>
            </w:r>
          </w:p>
          <w:p w14:paraId="759FC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Basic Tech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nology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0857D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SS1,2,3</w:t>
            </w:r>
          </w:p>
          <w:p w14:paraId="62A0E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JS2,3</w:t>
            </w:r>
          </w:p>
        </w:tc>
      </w:tr>
      <w:tr w14:paraId="796E5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64248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9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48A00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Chibuke Okeh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CE79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Physics</w:t>
            </w:r>
          </w:p>
          <w:p w14:paraId="3FE83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Technical Drawing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2291B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SS1,2,3</w:t>
            </w:r>
          </w:p>
          <w:p w14:paraId="00B97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SS1,2,3</w:t>
            </w:r>
          </w:p>
        </w:tc>
      </w:tr>
      <w:tr w14:paraId="790D0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6C879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10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619F3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Louis Babem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7637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French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7753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JS1,2,3 </w:t>
            </w:r>
          </w:p>
          <w:p w14:paraId="13E0A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,3</w:t>
            </w:r>
          </w:p>
        </w:tc>
      </w:tr>
      <w:tr w14:paraId="69716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03ECA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11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493AB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Udoka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Ugwualor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0E428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Music</w:t>
            </w:r>
          </w:p>
          <w:p w14:paraId="62585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Government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3CE49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JS1,2,3</w:t>
            </w:r>
          </w:p>
          <w:p w14:paraId="163CA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SS1,2,3</w:t>
            </w:r>
          </w:p>
        </w:tc>
      </w:tr>
      <w:tr w14:paraId="5AF29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10206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12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195C6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Nk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echi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Nwachukwu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4EF0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  <w:t>Fashion</w:t>
            </w:r>
          </w:p>
          <w:p w14:paraId="7B195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  <w:t>home economics</w:t>
            </w:r>
          </w:p>
          <w:p w14:paraId="3C201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  <w:t>garment making (theory)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2A8B3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JSS1</w:t>
            </w:r>
          </w:p>
          <w:p w14:paraId="20E7F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JSS2,3</w:t>
            </w:r>
          </w:p>
          <w:p w14:paraId="66B14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SS1,2,3</w:t>
            </w:r>
          </w:p>
        </w:tc>
      </w:tr>
      <w:tr w14:paraId="6A120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6EA06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13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1551B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Abigail Saiki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06A53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PHE</w:t>
            </w:r>
          </w:p>
          <w:p w14:paraId="69C14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G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arment making(practical)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19738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JSS1,2,3 SS1,2,3</w:t>
            </w:r>
          </w:p>
        </w:tc>
      </w:tr>
      <w:tr w14:paraId="6C3D6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738A3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14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7863B3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Sr. Julie Mok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idi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5DA4F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CRS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8A78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SS1,2,3</w:t>
            </w:r>
          </w:p>
        </w:tc>
      </w:tr>
      <w:tr w14:paraId="4576A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54EB1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15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6B1DD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Nkiruka 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rinze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4FD6C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Business Studies</w:t>
            </w:r>
          </w:p>
          <w:p w14:paraId="49727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Com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merce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05B97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JSS1,2,3 </w:t>
            </w:r>
          </w:p>
          <w:p w14:paraId="61951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</w:t>
            </w:r>
          </w:p>
        </w:tc>
      </w:tr>
      <w:tr w14:paraId="12E54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2EA0C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16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19897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nwuamaeze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Ch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idi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2B93E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Igbo Language</w:t>
            </w:r>
          </w:p>
          <w:p w14:paraId="41F57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ivic Education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992C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JSS1,2,3</w:t>
            </w:r>
          </w:p>
          <w:p w14:paraId="26B1C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 2,3</w:t>
            </w:r>
          </w:p>
        </w:tc>
      </w:tr>
      <w:tr w14:paraId="7AF6F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36EBF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17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570B1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Da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yda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Iliya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D1E0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  <w:t>Hausa language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2D7A3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1,2,3</w:t>
            </w:r>
          </w:p>
        </w:tc>
      </w:tr>
      <w:tr w14:paraId="7F120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76BE97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18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610E0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Am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ande abel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AB2A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CCA</w:t>
            </w:r>
          </w:p>
          <w:p w14:paraId="08F1D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Social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andd citizenship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Studies</w:t>
            </w:r>
          </w:p>
          <w:p w14:paraId="40DE5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socila studies</w:t>
            </w:r>
          </w:p>
          <w:p w14:paraId="1D30C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628D7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2,3</w:t>
            </w:r>
          </w:p>
          <w:p w14:paraId="74F11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JS1</w:t>
            </w:r>
          </w:p>
          <w:p w14:paraId="3B00A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JS2,3</w:t>
            </w:r>
          </w:p>
          <w:p w14:paraId="7EFB2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</w:p>
        </w:tc>
      </w:tr>
      <w:tr w14:paraId="317D0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15406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19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377CC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Odey Victoria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146EB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Livestock</w:t>
            </w:r>
          </w:p>
          <w:p w14:paraId="076D14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Agricultural Science</w:t>
            </w:r>
          </w:p>
          <w:p w14:paraId="5B828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Livestock</w:t>
            </w:r>
          </w:p>
          <w:p w14:paraId="6A838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Agricultural Science</w:t>
            </w:r>
          </w:p>
          <w:p w14:paraId="5C56B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</w:p>
        </w:tc>
        <w:tc>
          <w:tcPr>
            <w:tcW w:w="951" w:type="pct"/>
            <w:shd w:val="clear" w:color="auto" w:fill="auto"/>
            <w:vAlign w:val="center"/>
          </w:tcPr>
          <w:p w14:paraId="31EA7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JS1 </w:t>
            </w:r>
          </w:p>
          <w:p w14:paraId="52776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2,3</w:t>
            </w:r>
          </w:p>
          <w:p w14:paraId="62ECF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SS1</w:t>
            </w:r>
          </w:p>
          <w:p w14:paraId="0B2BD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SS1,2,3</w:t>
            </w:r>
          </w:p>
          <w:p w14:paraId="55987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</w:p>
        </w:tc>
      </w:tr>
      <w:tr w14:paraId="6A0C6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39157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20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64DEB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Marcel Uka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egbu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58B0C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Digital Technology</w:t>
            </w:r>
          </w:p>
          <w:p w14:paraId="3AD9A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Computer Studies</w:t>
            </w:r>
          </w:p>
          <w:p w14:paraId="12E85F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Data Processing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577E4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SS1 </w:t>
            </w:r>
          </w:p>
          <w:p w14:paraId="4289D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SS2,3</w:t>
            </w:r>
          </w:p>
          <w:p w14:paraId="43199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SS2,3</w:t>
            </w:r>
          </w:p>
        </w:tc>
      </w:tr>
      <w:tr w14:paraId="322C5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2F567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21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2E2B8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U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gwu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Veronica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0FDD2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Digital Technology</w:t>
            </w:r>
          </w:p>
          <w:p w14:paraId="20FE4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Computer Science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05E5C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JS1</w:t>
            </w:r>
          </w:p>
          <w:p w14:paraId="2EB0B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JS2,3</w:t>
            </w:r>
          </w:p>
        </w:tc>
      </w:tr>
      <w:tr w14:paraId="776B8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77A05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22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7C1B6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ladele 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.T.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057D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English Language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7D626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SS1,2,3</w:t>
            </w:r>
          </w:p>
        </w:tc>
      </w:tr>
      <w:tr w14:paraId="01C6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30700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23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5ECC8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Udora Priscilla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50D7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English Literature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73C28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JSS1,2,3</w:t>
            </w:r>
          </w:p>
        </w:tc>
      </w:tr>
      <w:tr w14:paraId="25042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2D105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24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001B0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Ozah Regina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103F2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Food &amp; Nutrition,</w:t>
            </w:r>
          </w:p>
          <w:p w14:paraId="2D66B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Catering Craft</w:t>
            </w:r>
          </w:p>
          <w:p w14:paraId="3EA31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Home management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7CA66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2,3</w:t>
            </w:r>
          </w:p>
          <w:p w14:paraId="28A9E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3</w:t>
            </w:r>
          </w:p>
          <w:p w14:paraId="34258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SS3</w:t>
            </w:r>
          </w:p>
        </w:tc>
      </w:tr>
      <w:tr w14:paraId="4EC92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69DDC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25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607B2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Chido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z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e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Ikenga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12EDE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Literature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737AC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SS1,2,3</w:t>
            </w:r>
          </w:p>
        </w:tc>
      </w:tr>
      <w:tr w14:paraId="52EB6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11BFF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26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63636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Bod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Fa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dumo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78328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Economics</w:t>
            </w:r>
          </w:p>
          <w:p w14:paraId="0033C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Accounting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0915D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SS1,2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,3</w:t>
            </w:r>
          </w:p>
          <w:p w14:paraId="41C00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SS1,2</w:t>
            </w:r>
          </w:p>
        </w:tc>
      </w:tr>
      <w:tr w14:paraId="6E313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72C83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27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74CF7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Sali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u Joseph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Friday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6B35B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tizenship and heritage studies</w:t>
            </w:r>
          </w:p>
          <w:p w14:paraId="13C59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civic education</w:t>
            </w:r>
          </w:p>
          <w:p w14:paraId="101865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history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34D1F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SS1</w:t>
            </w:r>
          </w:p>
          <w:p w14:paraId="7EA76C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SS2,3</w:t>
            </w:r>
          </w:p>
          <w:p w14:paraId="5E5AD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JS2,3</w:t>
            </w:r>
          </w:p>
        </w:tc>
      </w:tr>
      <w:tr w14:paraId="05A1C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7A111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28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2F38D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Omin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y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i Jo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y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 xml:space="preserve"> 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wakaegu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2EA2A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CRS</w:t>
            </w:r>
          </w:p>
          <w:p w14:paraId="0F240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History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6E461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,2,3</w:t>
            </w:r>
          </w:p>
          <w:p w14:paraId="63E72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" w:eastAsia="zh-CN" w:bidi="ar"/>
                <w:woUserID w:val="1"/>
              </w:rPr>
              <w:t>JS1</w:t>
            </w:r>
          </w:p>
        </w:tc>
      </w:tr>
      <w:tr w14:paraId="59174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" w:type="pct"/>
            <w:shd w:val="clear" w:color="auto" w:fill="auto"/>
            <w:vAlign w:val="center"/>
          </w:tcPr>
          <w:p w14:paraId="029F6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29</w:t>
            </w:r>
          </w:p>
        </w:tc>
        <w:tc>
          <w:tcPr>
            <w:tcW w:w="1141" w:type="pct"/>
            <w:shd w:val="clear" w:color="auto" w:fill="auto"/>
            <w:vAlign w:val="center"/>
          </w:tcPr>
          <w:p w14:paraId="234EE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Amona Esther</w:t>
            </w:r>
          </w:p>
        </w:tc>
        <w:tc>
          <w:tcPr>
            <w:tcW w:w="2641" w:type="pct"/>
            <w:shd w:val="clear" w:color="auto" w:fill="auto"/>
            <w:vAlign w:val="center"/>
          </w:tcPr>
          <w:p w14:paraId="3C486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Yoruba Language</w:t>
            </w:r>
          </w:p>
        </w:tc>
        <w:tc>
          <w:tcPr>
            <w:tcW w:w="951" w:type="pct"/>
            <w:shd w:val="clear" w:color="auto" w:fill="auto"/>
            <w:vAlign w:val="center"/>
          </w:tcPr>
          <w:p w14:paraId="4A147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JSS1,2,3</w:t>
            </w:r>
          </w:p>
        </w:tc>
      </w:tr>
    </w:tbl>
    <w:p w14:paraId="01CAF3AB">
      <w:pPr>
        <w:rPr>
          <w:rFonts w:hint="default"/>
          <w:lang w:val="en" w:eastAsia="zh-CN"/>
          <w:woUserID w:val="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C4BEE">
    <w:pPr>
      <w:pStyle w:val="12"/>
      <w:rPr>
        <w:lang w:val="en"/>
        <w:woUserID w:val="1"/>
      </w:rPr>
    </w:pPr>
    <w:r>
      <w:rPr>
        <w:lang w:val="en"/>
        <w:woUserID w:val="1"/>
      </w:rPr>
      <w:t>NOTRE DAME SUBJECT TEACHERS AND THEIR SUBJECTS AND ASSIGNED CLASSES.</w:t>
    </w:r>
  </w:p>
  <w:p w14:paraId="1B72FE8F">
    <w:pPr>
      <w:pStyle w:val="12"/>
      <w:rPr>
        <w:rFonts w:hint="default"/>
        <w:lang w:val="en"/>
        <w:woUserID w:val="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DFB56FC"/>
    <w:rsid w:val="6E5F49A6"/>
    <w:rsid w:val="6FDF807E"/>
    <w:rsid w:val="6FFF37D2"/>
    <w:rsid w:val="70DE2EF1"/>
    <w:rsid w:val="7C2FCD47"/>
    <w:rsid w:val="7C5F4108"/>
    <w:rsid w:val="7DFBFAE5"/>
    <w:rsid w:val="7F79C282"/>
    <w:rsid w:val="7F7B6CAE"/>
    <w:rsid w:val="7FBF6DD0"/>
    <w:rsid w:val="7FCD17FE"/>
    <w:rsid w:val="7FD7E9A0"/>
    <w:rsid w:val="7FE9FBB2"/>
    <w:rsid w:val="8FFFA67E"/>
    <w:rsid w:val="9EF5A612"/>
    <w:rsid w:val="A97F623E"/>
    <w:rsid w:val="AFBF8780"/>
    <w:rsid w:val="BEEFCB4B"/>
    <w:rsid w:val="BFE6F841"/>
    <w:rsid w:val="D5DE8897"/>
    <w:rsid w:val="E7FE3684"/>
    <w:rsid w:val="EFF028CA"/>
    <w:rsid w:val="EFFF70E4"/>
    <w:rsid w:val="F7EEC240"/>
    <w:rsid w:val="FBF75102"/>
    <w:rsid w:val="FDDC5620"/>
    <w:rsid w:val="FDEA700A"/>
    <w:rsid w:val="FE9DF3FD"/>
    <w:rsid w:val="FFBFCE42"/>
    <w:rsid w:val="FFCE8D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WWO_wpscloud_20260130142405-e29c353aab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terms:modified xsi:type="dcterms:W3CDTF">2026-03-09T04:21:56Z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2052-12.9.0.25203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EFE5D29A8788302364DAAD695CDA7BAD_43</vt:lpwstr>
  </property>
</Properties>
</file>